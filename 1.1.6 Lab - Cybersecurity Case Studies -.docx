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95F2" w14:textId="0E56C368" w:rsidR="001669DA" w:rsidRPr="009A1CF4" w:rsidRDefault="00BF67A9" w:rsidP="001669DA">
      <w:pPr>
        <w:pStyle w:val="Title"/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3A93131170CF437CAC0FA92D05B4198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3B3DF6">
            <w:t>Lab - Cybersecurity Case Studies</w:t>
          </w:r>
        </w:sdtContent>
      </w:sdt>
    </w:p>
    <w:p w14:paraId="2E82280D" w14:textId="6D4C951E" w:rsidR="00D778DF" w:rsidRPr="009A1CF4" w:rsidRDefault="00D778DF" w:rsidP="00D778DF">
      <w:pPr>
        <w:pStyle w:val="InstNoteRed"/>
      </w:pPr>
      <w:r w:rsidRPr="009A1CF4">
        <w:t>.</w:t>
      </w:r>
    </w:p>
    <w:p w14:paraId="52474AF8" w14:textId="77777777" w:rsidR="003B3DF6" w:rsidRDefault="003B3DF6" w:rsidP="003B3DF6">
      <w:pPr>
        <w:pStyle w:val="Heading1"/>
        <w:numPr>
          <w:ilvl w:val="0"/>
          <w:numId w:val="3"/>
        </w:numPr>
      </w:pPr>
      <w:r w:rsidRPr="001D11AE">
        <w:t>Objectives</w:t>
      </w:r>
    </w:p>
    <w:p w14:paraId="1413FA8B" w14:textId="3D2750CC" w:rsidR="003B3DF6" w:rsidRDefault="003B3DF6" w:rsidP="003B3DF6">
      <w:pPr>
        <w:pStyle w:val="BodyTextL25"/>
      </w:pPr>
      <w:r w:rsidRPr="00DE01DB">
        <w:t>Research and analyze cyber security incidents</w:t>
      </w:r>
      <w:r>
        <w:t>.</w:t>
      </w:r>
    </w:p>
    <w:p w14:paraId="28536F36" w14:textId="34FF8A07" w:rsidR="009E60C8" w:rsidRPr="00F47B39" w:rsidRDefault="00F255FB" w:rsidP="00F47B39">
      <w:pPr>
        <w:pStyle w:val="BodyTextL25Bold"/>
      </w:pPr>
      <w:r>
        <w:t>Part</w:t>
      </w:r>
      <w:r w:rsidR="009E60C8" w:rsidRPr="00F47B39">
        <w:t xml:space="preserve"> 1: Conduct search of high profile cyberattacks.</w:t>
      </w:r>
    </w:p>
    <w:p w14:paraId="08F64029" w14:textId="2A7B4070" w:rsidR="009E60C8" w:rsidRDefault="00F255FB" w:rsidP="00F47B39">
      <w:pPr>
        <w:pStyle w:val="BodyTextL25Bold"/>
      </w:pPr>
      <w:r>
        <w:t>Part</w:t>
      </w:r>
      <w:r w:rsidR="009E60C8" w:rsidRPr="00F47B39">
        <w:t xml:space="preserve"> 2: Write an analysis of a cyberattack.</w:t>
      </w:r>
    </w:p>
    <w:p w14:paraId="344456FE" w14:textId="77777777" w:rsidR="00BF67A9" w:rsidRPr="00F47B39" w:rsidRDefault="00BF67A9" w:rsidP="00F47B39">
      <w:pPr>
        <w:pStyle w:val="BodyTextL25Bold"/>
      </w:pPr>
    </w:p>
    <w:p w14:paraId="5D7F4FEE" w14:textId="77777777" w:rsidR="003B3DF6" w:rsidRDefault="003B3DF6" w:rsidP="003B3DF6">
      <w:pPr>
        <w:pStyle w:val="Heading1"/>
        <w:numPr>
          <w:ilvl w:val="0"/>
          <w:numId w:val="3"/>
        </w:numPr>
      </w:pPr>
      <w:r>
        <w:t>Background / Scenario</w:t>
      </w:r>
    </w:p>
    <w:p w14:paraId="782A4875" w14:textId="25D5683C" w:rsidR="003B3DF6" w:rsidRDefault="003B3DF6" w:rsidP="003B3DF6">
      <w:pPr>
        <w:pStyle w:val="BodyTextL25"/>
      </w:pPr>
      <w:r>
        <w:t>Go</w:t>
      </w:r>
      <w:r w:rsidRPr="00C36AEA">
        <w:t>ver</w:t>
      </w:r>
      <w:r>
        <w:t xml:space="preserve">nments, businesses, and individual users are increasingly the targets of cyberattacks and experts predict that these attacks are likely to increase in the future. </w:t>
      </w:r>
      <w:proofErr w:type="gramStart"/>
      <w:r>
        <w:t>Cybersecurity</w:t>
      </w:r>
      <w:proofErr w:type="gramEnd"/>
      <w:r>
        <w:t xml:space="preserve"> education is a top international priority as high-profile cyber-security related incidents raise the fear that attacks could threaten the global economy. The Center for Strategic and International Studies </w:t>
      </w:r>
      <w:proofErr w:type="gramStart"/>
      <w:r>
        <w:t>estimates</w:t>
      </w:r>
      <w:proofErr w:type="gramEnd"/>
      <w:r>
        <w:t xml:space="preserve"> that the cost of cybercrime to the global economy is more than $600 billion annually. In this lab, you will study four high profile cyberattacks and be prepared to discuss the who, what, why and how of each attack.</w:t>
      </w:r>
    </w:p>
    <w:p w14:paraId="092A9908" w14:textId="77777777" w:rsidR="003B3DF6" w:rsidRDefault="003B3DF6" w:rsidP="003B3DF6">
      <w:pPr>
        <w:pStyle w:val="Heading1"/>
        <w:numPr>
          <w:ilvl w:val="0"/>
          <w:numId w:val="3"/>
        </w:numPr>
      </w:pPr>
      <w:r>
        <w:t>Required Resources</w:t>
      </w:r>
    </w:p>
    <w:p w14:paraId="423D8A5E" w14:textId="77777777" w:rsidR="003B3DF6" w:rsidRDefault="003B3DF6" w:rsidP="003B3DF6">
      <w:pPr>
        <w:pStyle w:val="Bulletlevel1"/>
        <w:spacing w:before="60" w:after="60" w:line="276" w:lineRule="auto"/>
      </w:pPr>
      <w:r>
        <w:t>PC or mobile device with internet access</w:t>
      </w:r>
    </w:p>
    <w:p w14:paraId="4DF21668" w14:textId="77777777" w:rsidR="003B3DF6" w:rsidRDefault="003B3DF6" w:rsidP="003B3DF6">
      <w:pPr>
        <w:pStyle w:val="Heading1"/>
      </w:pPr>
      <w:r>
        <w:t>Instructions</w:t>
      </w:r>
    </w:p>
    <w:p w14:paraId="4A8006AA" w14:textId="5D108387" w:rsidR="001669DA" w:rsidRDefault="00F14EC8" w:rsidP="001669DA">
      <w:pPr>
        <w:pStyle w:val="BodyTextL25"/>
      </w:pPr>
      <w:r>
        <w:t>5</w:t>
      </w:r>
      <w:r w:rsidR="001669DA">
        <w:t xml:space="preserve"> Case studies are available</w:t>
      </w:r>
    </w:p>
    <w:p w14:paraId="5A995026" w14:textId="77777777" w:rsidR="00BF67A9" w:rsidRPr="002D4B17" w:rsidRDefault="00BF67A9" w:rsidP="00BF67A9">
      <w:pPr>
        <w:pStyle w:val="BodyTextL25"/>
        <w:rPr>
          <w:lang w:val="en-GB"/>
        </w:rPr>
      </w:pPr>
      <w:r w:rsidRPr="002D4B17">
        <w:rPr>
          <w:lang w:val="en-GB"/>
        </w:rPr>
        <w:t>Choose a scenario and create a presentation about it to present to the class.</w:t>
      </w:r>
    </w:p>
    <w:p w14:paraId="7D705C7E" w14:textId="77777777" w:rsidR="00BF67A9" w:rsidRDefault="00BF67A9" w:rsidP="001669DA">
      <w:pPr>
        <w:pStyle w:val="BodyTextL25"/>
      </w:pPr>
    </w:p>
    <w:p w14:paraId="27C74010" w14:textId="44E615C3" w:rsidR="001669DA" w:rsidRDefault="00B159C4" w:rsidP="001669DA">
      <w:pPr>
        <w:pStyle w:val="BodyTextL25"/>
      </w:pPr>
      <w:r>
        <w:t xml:space="preserve">SCADA – Case study </w:t>
      </w:r>
    </w:p>
    <w:p w14:paraId="26FFBE7D" w14:textId="575BC7B0" w:rsidR="00890052" w:rsidRDefault="00890052" w:rsidP="001669DA">
      <w:pPr>
        <w:pStyle w:val="BodyTextL25"/>
      </w:pPr>
      <w:r>
        <w:t>WIFI Audio- Case Study</w:t>
      </w:r>
    </w:p>
    <w:p w14:paraId="1F15F898" w14:textId="78AD858C" w:rsidR="00807706" w:rsidRDefault="00807706" w:rsidP="001669DA">
      <w:pPr>
        <w:pStyle w:val="BodyTextL25"/>
      </w:pPr>
      <w:r>
        <w:t>Autonomous Ship Network</w:t>
      </w:r>
    </w:p>
    <w:p w14:paraId="6B6E4B3D" w14:textId="41398ED3" w:rsidR="00807706" w:rsidRDefault="00807706" w:rsidP="001669DA">
      <w:pPr>
        <w:pStyle w:val="BodyTextL25"/>
      </w:pPr>
      <w:proofErr w:type="spellStart"/>
      <w:r>
        <w:t>Agro</w:t>
      </w:r>
      <w:proofErr w:type="spellEnd"/>
      <w:r>
        <w:t xml:space="preserve"> Farm Network</w:t>
      </w:r>
    </w:p>
    <w:p w14:paraId="5240D706" w14:textId="71763ED8" w:rsidR="00F14EC8" w:rsidRDefault="00F14EC8" w:rsidP="001669DA">
      <w:pPr>
        <w:pStyle w:val="BodyTextL25"/>
      </w:pPr>
      <w:r>
        <w:t>Cyber Physical monitoring for Financial Industry</w:t>
      </w:r>
    </w:p>
    <w:p w14:paraId="3B73DA0E" w14:textId="77777777" w:rsidR="00807706" w:rsidRDefault="00807706" w:rsidP="001669DA">
      <w:pPr>
        <w:pStyle w:val="BodyTextL25"/>
      </w:pPr>
    </w:p>
    <w:p w14:paraId="25EC6374" w14:textId="5D92CCED" w:rsidR="001669DA" w:rsidRPr="001669DA" w:rsidRDefault="001669DA" w:rsidP="001669DA">
      <w:pPr>
        <w:pStyle w:val="BodyTextL25"/>
      </w:pPr>
    </w:p>
    <w:p w14:paraId="342970F7" w14:textId="62726378" w:rsidR="001669DA" w:rsidRPr="001669DA" w:rsidRDefault="001669DA" w:rsidP="001669DA">
      <w:pPr>
        <w:pStyle w:val="BodyTextL25"/>
      </w:pPr>
    </w:p>
    <w:p w14:paraId="4208AB15" w14:textId="4982AAD0" w:rsidR="002D4B17" w:rsidRDefault="002D4B17" w:rsidP="003B3DF6">
      <w:pPr>
        <w:pStyle w:val="Heading2"/>
      </w:pPr>
      <w:r>
        <w:t>Work as a team and choose a scenario and create a presentation about it.</w:t>
      </w:r>
    </w:p>
    <w:p w14:paraId="3E02F77F" w14:textId="6C08E60C" w:rsidR="00BF67A9" w:rsidRPr="00BF67A9" w:rsidRDefault="002D4B17" w:rsidP="00BF67A9">
      <w:pPr>
        <w:pStyle w:val="BodyTextL25"/>
        <w:numPr>
          <w:ilvl w:val="0"/>
          <w:numId w:val="14"/>
        </w:numPr>
        <w:rPr>
          <w:lang w:val="en-GB"/>
        </w:rPr>
      </w:pPr>
      <w:r w:rsidRPr="002D4B17">
        <w:rPr>
          <w:lang w:val="en-GB"/>
        </w:rPr>
        <w:t>Try to expand the scenario suggest possible descriptions for the following</w:t>
      </w:r>
      <w:r>
        <w:rPr>
          <w:lang w:val="en-GB"/>
        </w:rPr>
        <w:t xml:space="preserve">: </w:t>
      </w:r>
      <w:r w:rsidRPr="002D4B17">
        <w:rPr>
          <w:lang w:val="en-GB"/>
        </w:rPr>
        <w:t xml:space="preserve">Models of </w:t>
      </w:r>
      <w:proofErr w:type="gramStart"/>
      <w:r w:rsidRPr="002D4B17">
        <w:rPr>
          <w:lang w:val="en-GB"/>
        </w:rPr>
        <w:t>communication</w:t>
      </w:r>
      <w:r>
        <w:rPr>
          <w:lang w:val="en-GB"/>
        </w:rPr>
        <w:t xml:space="preserve">, </w:t>
      </w:r>
      <w:r w:rsidRPr="002D4B17">
        <w:rPr>
          <w:lang w:val="en-GB"/>
        </w:rPr>
        <w:t xml:space="preserve"> used</w:t>
      </w:r>
      <w:proofErr w:type="gramEnd"/>
      <w:r w:rsidRPr="002D4B17">
        <w:rPr>
          <w:lang w:val="en-GB"/>
        </w:rPr>
        <w:t xml:space="preserve"> </w:t>
      </w:r>
      <w:proofErr w:type="spellStart"/>
      <w:r w:rsidRPr="002D4B17">
        <w:rPr>
          <w:lang w:val="en-GB"/>
        </w:rPr>
        <w:t>eg</w:t>
      </w:r>
      <w:proofErr w:type="spellEnd"/>
      <w:r w:rsidRPr="002D4B17">
        <w:rPr>
          <w:lang w:val="en-GB"/>
        </w:rPr>
        <w:t xml:space="preserve"> client server</w:t>
      </w:r>
      <w:r>
        <w:rPr>
          <w:lang w:val="en-GB"/>
        </w:rPr>
        <w:t xml:space="preserve">, </w:t>
      </w:r>
      <w:r w:rsidRPr="002D4B17">
        <w:rPr>
          <w:lang w:val="en-GB"/>
        </w:rPr>
        <w:t xml:space="preserve">Network </w:t>
      </w:r>
      <w:proofErr w:type="gramStart"/>
      <w:r w:rsidRPr="002D4B17">
        <w:rPr>
          <w:lang w:val="en-GB"/>
        </w:rPr>
        <w:t>Infrastructure</w:t>
      </w:r>
      <w:r>
        <w:rPr>
          <w:lang w:val="en-GB"/>
        </w:rPr>
        <w:t xml:space="preserve">, </w:t>
      </w:r>
      <w:r w:rsidRPr="002D4B17">
        <w:rPr>
          <w:lang w:val="en-GB"/>
        </w:rPr>
        <w:t xml:space="preserve"> how</w:t>
      </w:r>
      <w:proofErr w:type="gramEnd"/>
      <w:r w:rsidRPr="002D4B17">
        <w:rPr>
          <w:lang w:val="en-GB"/>
        </w:rPr>
        <w:t xml:space="preserve"> is the network </w:t>
      </w:r>
      <w:proofErr w:type="gramStart"/>
      <w:r w:rsidRPr="002D4B17">
        <w:rPr>
          <w:lang w:val="en-GB"/>
        </w:rPr>
        <w:t>connected up</w:t>
      </w:r>
      <w:proofErr w:type="gramEnd"/>
      <w:r w:rsidRPr="002D4B17">
        <w:rPr>
          <w:lang w:val="en-GB"/>
        </w:rPr>
        <w:t xml:space="preserve"> </w:t>
      </w:r>
      <w:r>
        <w:rPr>
          <w:lang w:val="en-GB"/>
        </w:rPr>
        <w:t xml:space="preserve">what is a typical LAN </w:t>
      </w:r>
      <w:r w:rsidRPr="002D4B17">
        <w:rPr>
          <w:lang w:val="en-GB"/>
        </w:rPr>
        <w:t>what service providers are required</w:t>
      </w:r>
      <w:r>
        <w:rPr>
          <w:lang w:val="en-GB"/>
        </w:rPr>
        <w:t xml:space="preserve">. </w:t>
      </w:r>
      <w:r w:rsidRPr="002D4B17">
        <w:rPr>
          <w:lang w:val="en-GB"/>
        </w:rPr>
        <w:t>Network Addressing schemes</w:t>
      </w:r>
      <w:r>
        <w:rPr>
          <w:lang w:val="en-GB"/>
        </w:rPr>
        <w:t xml:space="preserve">. </w:t>
      </w:r>
      <w:r w:rsidRPr="002D4B17">
        <w:rPr>
          <w:lang w:val="en-GB"/>
        </w:rPr>
        <w:t>Transport Layer protocols</w:t>
      </w:r>
      <w:r>
        <w:rPr>
          <w:lang w:val="en-GB"/>
        </w:rPr>
        <w:t>.</w:t>
      </w:r>
      <w:r w:rsidR="00BF67A9">
        <w:rPr>
          <w:lang w:val="en-GB"/>
        </w:rPr>
        <w:t xml:space="preserve"> </w:t>
      </w:r>
      <w:r w:rsidR="00BF67A9" w:rsidRPr="00BF67A9">
        <w:rPr>
          <w:lang w:val="en-GB"/>
        </w:rPr>
        <w:t>Network services</w:t>
      </w:r>
      <w:r w:rsidR="00BF67A9" w:rsidRPr="00BF67A9">
        <w:rPr>
          <w:lang w:val="en-GB"/>
        </w:rPr>
        <w:t xml:space="preserve">, </w:t>
      </w:r>
      <w:r w:rsidR="00BF67A9" w:rsidRPr="00BF67A9">
        <w:rPr>
          <w:lang w:val="en-GB"/>
        </w:rPr>
        <w:t>User applications and experience</w:t>
      </w:r>
    </w:p>
    <w:p w14:paraId="12DDA1B3" w14:textId="77777777" w:rsidR="00BF67A9" w:rsidRPr="00BF67A9" w:rsidRDefault="00BF67A9" w:rsidP="00BF67A9">
      <w:pPr>
        <w:pStyle w:val="SubStepAlpha"/>
        <w:rPr>
          <w:lang w:val="en-GB"/>
        </w:rPr>
      </w:pPr>
      <w:r w:rsidRPr="00BF67A9">
        <w:rPr>
          <w:lang w:val="en-GB"/>
        </w:rPr>
        <w:t>Choose a team leader to present the findings</w:t>
      </w:r>
    </w:p>
    <w:p w14:paraId="5B910C58" w14:textId="77777777" w:rsidR="00BF67A9" w:rsidRPr="00BF67A9" w:rsidRDefault="00BF67A9" w:rsidP="00BF67A9">
      <w:pPr>
        <w:pStyle w:val="SubStepAlpha"/>
        <w:rPr>
          <w:lang w:val="en-GB"/>
        </w:rPr>
      </w:pPr>
      <w:r w:rsidRPr="00BF67A9">
        <w:rPr>
          <w:b/>
          <w:bCs/>
          <w:lang w:val="en-GB"/>
        </w:rPr>
        <w:t>Central co-ordination</w:t>
      </w:r>
    </w:p>
    <w:p w14:paraId="66936E46" w14:textId="77777777" w:rsidR="00BF67A9" w:rsidRPr="00BF67A9" w:rsidRDefault="00BF67A9" w:rsidP="00BF67A9">
      <w:pPr>
        <w:pStyle w:val="SubStepAlpha"/>
        <w:numPr>
          <w:ilvl w:val="0"/>
          <w:numId w:val="0"/>
        </w:numPr>
        <w:ind w:left="360"/>
        <w:rPr>
          <w:lang w:val="en-GB"/>
        </w:rPr>
      </w:pPr>
      <w:r w:rsidRPr="00BF67A9">
        <w:rPr>
          <w:lang w:val="en-GB"/>
        </w:rPr>
        <w:lastRenderedPageBreak/>
        <w:t>It is vital that there is a central point of co-ordination. The person with this responsibility need not be a cyber security expert. Their role is to ensure that all actions and findings are managed, tracked and correlated and that the incident is communicated to all relevant stakeholders.</w:t>
      </w:r>
    </w:p>
    <w:p w14:paraId="11CA219F" w14:textId="5AF52F8D" w:rsidR="002D4B17" w:rsidRPr="002D4B17" w:rsidRDefault="002D4B17" w:rsidP="00BF67A9">
      <w:pPr>
        <w:pStyle w:val="SubStepAlpha"/>
        <w:numPr>
          <w:ilvl w:val="0"/>
          <w:numId w:val="0"/>
        </w:numPr>
        <w:ind w:left="720" w:hanging="360"/>
      </w:pPr>
    </w:p>
    <w:p w14:paraId="67534C6D" w14:textId="77777777" w:rsidR="002D4B17" w:rsidRPr="002D4B17" w:rsidRDefault="002D4B17" w:rsidP="002D4B17">
      <w:pPr>
        <w:pStyle w:val="SubStepAlpha"/>
        <w:numPr>
          <w:ilvl w:val="0"/>
          <w:numId w:val="0"/>
        </w:numPr>
        <w:ind w:left="720"/>
      </w:pPr>
    </w:p>
    <w:p w14:paraId="5B5280F3" w14:textId="6198243C" w:rsidR="003B3DF6" w:rsidRDefault="003B3DF6" w:rsidP="002D4B17">
      <w:pPr>
        <w:pStyle w:val="Heading2"/>
      </w:pPr>
      <w:r>
        <w:t>Conduct search of high profile cyberattacks.</w:t>
      </w:r>
    </w:p>
    <w:p w14:paraId="0729DD12" w14:textId="2385739B" w:rsidR="003B3DF6" w:rsidRDefault="003B3DF6" w:rsidP="003B3DF6">
      <w:pPr>
        <w:pStyle w:val="SubStepAlpha"/>
      </w:pPr>
      <w:r>
        <w:t xml:space="preserve">Using </w:t>
      </w:r>
      <w:r w:rsidR="00F14EC8">
        <w:t xml:space="preserve">the SOL pages and online research </w:t>
      </w:r>
      <w:r w:rsidR="002D4B17">
        <w:t>relevant</w:t>
      </w:r>
      <w:r>
        <w:t xml:space="preserve"> cyberattacks listed below. Your search will likely turn up multiple results ranging from news articles to technical articles.</w:t>
      </w:r>
    </w:p>
    <w:p w14:paraId="3A71E2C2" w14:textId="77777777" w:rsidR="003B3DF6" w:rsidRDefault="003B3DF6" w:rsidP="003B3DF6">
      <w:pPr>
        <w:pStyle w:val="BodyTextL50"/>
      </w:pPr>
      <w:r w:rsidRPr="00D36B7E">
        <w:rPr>
          <w:b/>
        </w:rPr>
        <w:t>Note</w:t>
      </w:r>
      <w:r>
        <w:t xml:space="preserve">: </w:t>
      </w:r>
      <w:r w:rsidRPr="00D36B7E">
        <w:t>You</w:t>
      </w:r>
      <w:r>
        <w:t xml:space="preserve"> can use the web browser in virtual machine installed in a previous lab to research the hack. By using the virtual machine, you may prevent malware from being installed on your computer.</w:t>
      </w:r>
    </w:p>
    <w:p w14:paraId="3E14F7C8" w14:textId="77777777" w:rsidR="003B3DF6" w:rsidRDefault="003B3DF6" w:rsidP="003B3DF6">
      <w:pPr>
        <w:pStyle w:val="SubStepAlpha"/>
      </w:pPr>
      <w:r>
        <w:t>Read the articles found from your search in Step 1a and be prepared to discuss and share your research on the who, what, when, where, and why of each attack.</w:t>
      </w:r>
    </w:p>
    <w:p w14:paraId="45727C30" w14:textId="3BFAD029" w:rsidR="003B3DF6" w:rsidRPr="00FA1E7B" w:rsidRDefault="003B3DF6" w:rsidP="003B3DF6">
      <w:pPr>
        <w:pStyle w:val="Heading2"/>
      </w:pPr>
      <w:r>
        <w:t xml:space="preserve">Write an analysis of </w:t>
      </w:r>
      <w:r w:rsidR="00F14EC8">
        <w:t>the</w:t>
      </w:r>
      <w:r>
        <w:t xml:space="preserve"> cyberattack.</w:t>
      </w:r>
    </w:p>
    <w:p w14:paraId="541310AF" w14:textId="1A2DCC26" w:rsidR="003B3DF6" w:rsidRDefault="003B3DF6" w:rsidP="003B3DF6">
      <w:pPr>
        <w:pStyle w:val="BodyTextL25"/>
        <w:spacing w:after="0"/>
      </w:pPr>
      <w:r>
        <w:t xml:space="preserve">Select one of the </w:t>
      </w:r>
      <w:r w:rsidR="00F14EC8">
        <w:t xml:space="preserve">possible </w:t>
      </w:r>
      <w:r>
        <w:t>cyberattacks from Step 1a and write an analysis of the attack that includes answers to the questions below.</w:t>
      </w:r>
    </w:p>
    <w:p w14:paraId="73259547" w14:textId="472B45CE" w:rsidR="003B3DF6" w:rsidRDefault="003B3DF6" w:rsidP="003B3DF6">
      <w:pPr>
        <w:pStyle w:val="Heading3"/>
      </w:pPr>
      <w:r>
        <w:t>Questions:</w:t>
      </w:r>
    </w:p>
    <w:p w14:paraId="7A73DBD8" w14:textId="77777777" w:rsidR="003B3DF6" w:rsidRDefault="003B3DF6" w:rsidP="00677585">
      <w:pPr>
        <w:pStyle w:val="SubStepAlpha"/>
        <w:keepNext/>
        <w:spacing w:before="0"/>
      </w:pPr>
      <w:r>
        <w:t>Who were the victims of the attacks?</w:t>
      </w:r>
    </w:p>
    <w:p w14:paraId="1C820FDD" w14:textId="59E32AC1" w:rsidR="003B3DF6" w:rsidRDefault="003B3DF6" w:rsidP="003B3DF6">
      <w:pPr>
        <w:pStyle w:val="AnswerLineL50"/>
      </w:pPr>
      <w:r>
        <w:t>Type your answers here.</w:t>
      </w:r>
    </w:p>
    <w:p w14:paraId="44A740CA" w14:textId="495BD3AE" w:rsidR="003B3DF6" w:rsidRPr="00CF6F01" w:rsidRDefault="003B3DF6" w:rsidP="003B3DF6">
      <w:pPr>
        <w:pStyle w:val="BodyTextL50"/>
        <w:rPr>
          <w:rStyle w:val="AnswerGray"/>
        </w:rPr>
      </w:pPr>
      <w:r w:rsidRPr="00CF6F01">
        <w:rPr>
          <w:rStyle w:val="AnswerGray"/>
          <w:highlight w:val="lightGray"/>
        </w:rPr>
        <w:t>Answers will vary based on the cyberattack chosen.</w:t>
      </w:r>
    </w:p>
    <w:p w14:paraId="5F6D655D" w14:textId="77777777" w:rsidR="003B3DF6" w:rsidRDefault="003B3DF6" w:rsidP="00677585">
      <w:pPr>
        <w:pStyle w:val="SubStepAlpha"/>
        <w:keepNext/>
      </w:pPr>
      <w:r>
        <w:t>What technologies and tools were used in the attack?</w:t>
      </w:r>
    </w:p>
    <w:p w14:paraId="4B75B343" w14:textId="77777777" w:rsidR="003B3DF6" w:rsidRDefault="003B3DF6" w:rsidP="003B3DF6">
      <w:pPr>
        <w:pStyle w:val="AnswerLineL50"/>
      </w:pPr>
      <w:r>
        <w:t>Type your answers here.</w:t>
      </w:r>
    </w:p>
    <w:p w14:paraId="6D7FBF44" w14:textId="77777777" w:rsidR="003B3DF6" w:rsidRPr="00CF6F01" w:rsidRDefault="003B3DF6" w:rsidP="003B3DF6">
      <w:pPr>
        <w:pStyle w:val="BodyTextL50"/>
        <w:rPr>
          <w:rStyle w:val="AnswerGray"/>
        </w:rPr>
      </w:pPr>
      <w:r w:rsidRPr="00CF6F01">
        <w:rPr>
          <w:rStyle w:val="AnswerGray"/>
          <w:highlight w:val="lightGray"/>
        </w:rPr>
        <w:t>The answers will vary based on the cyberattack chosen.</w:t>
      </w:r>
    </w:p>
    <w:p w14:paraId="58D997CD" w14:textId="354097D0" w:rsidR="003B3DF6" w:rsidRDefault="00F14EC8" w:rsidP="00677585">
      <w:pPr>
        <w:pStyle w:val="SubStepAlpha"/>
        <w:keepNext/>
      </w:pPr>
      <w:r>
        <w:t>Where</w:t>
      </w:r>
      <w:r w:rsidR="003B3DF6">
        <w:t xml:space="preserve"> did the attack happen within the network?</w:t>
      </w:r>
    </w:p>
    <w:p w14:paraId="09659A0B" w14:textId="77777777" w:rsidR="003B3DF6" w:rsidRDefault="003B3DF6" w:rsidP="003B3DF6">
      <w:pPr>
        <w:pStyle w:val="AnswerLineL50"/>
      </w:pPr>
      <w:r>
        <w:t>Type your answers here.</w:t>
      </w:r>
    </w:p>
    <w:p w14:paraId="127EC85F" w14:textId="77777777" w:rsidR="003B3DF6" w:rsidRPr="00CF6F01" w:rsidRDefault="003B3DF6" w:rsidP="003B3DF6">
      <w:pPr>
        <w:pStyle w:val="BodyTextL50"/>
        <w:rPr>
          <w:rStyle w:val="AnswerGray"/>
        </w:rPr>
      </w:pPr>
      <w:r w:rsidRPr="00CF6F01">
        <w:rPr>
          <w:rStyle w:val="AnswerGray"/>
          <w:highlight w:val="lightGray"/>
        </w:rPr>
        <w:t>The answers will vary based on the cyberattack chosen.</w:t>
      </w:r>
    </w:p>
    <w:p w14:paraId="24D99D02" w14:textId="77777777" w:rsidR="003B3DF6" w:rsidRDefault="003B3DF6" w:rsidP="00677585">
      <w:pPr>
        <w:pStyle w:val="SubStepAlpha"/>
        <w:keepNext/>
      </w:pPr>
      <w:r>
        <w:t>What systems were targeted?</w:t>
      </w:r>
    </w:p>
    <w:p w14:paraId="59343BF0" w14:textId="77777777" w:rsidR="003B3DF6" w:rsidRDefault="003B3DF6" w:rsidP="003B3DF6">
      <w:pPr>
        <w:pStyle w:val="AnswerLineL50"/>
      </w:pPr>
      <w:r>
        <w:t>Type your answers here.</w:t>
      </w:r>
    </w:p>
    <w:p w14:paraId="4424F8F5" w14:textId="77777777" w:rsidR="003B3DF6" w:rsidRPr="00CF6F01" w:rsidRDefault="003B3DF6" w:rsidP="003B3DF6">
      <w:pPr>
        <w:pStyle w:val="BodyTextL50"/>
        <w:rPr>
          <w:rStyle w:val="AnswerGray"/>
        </w:rPr>
      </w:pPr>
      <w:r w:rsidRPr="00CF6F01">
        <w:rPr>
          <w:rStyle w:val="AnswerGray"/>
          <w:highlight w:val="lightGray"/>
        </w:rPr>
        <w:t>The answers will vary based on the cyberattack chosen.</w:t>
      </w:r>
    </w:p>
    <w:p w14:paraId="596FBA4D" w14:textId="77777777" w:rsidR="003B3DF6" w:rsidRDefault="003B3DF6" w:rsidP="00677585">
      <w:pPr>
        <w:pStyle w:val="SubStepAlpha"/>
        <w:keepNext/>
      </w:pPr>
      <w:r>
        <w:t xml:space="preserve">What was the motivation of the attackers in this case? What did they hope to achieve? </w:t>
      </w:r>
    </w:p>
    <w:p w14:paraId="43EC5BC0" w14:textId="77777777" w:rsidR="003B3DF6" w:rsidRDefault="003B3DF6" w:rsidP="003B3DF6">
      <w:pPr>
        <w:pStyle w:val="AnswerLineL50"/>
      </w:pPr>
      <w:r>
        <w:t>Type your answers here.</w:t>
      </w:r>
    </w:p>
    <w:p w14:paraId="299CCA2D" w14:textId="77777777" w:rsidR="003B3DF6" w:rsidRPr="00CF6F01" w:rsidRDefault="003B3DF6" w:rsidP="003B3DF6">
      <w:pPr>
        <w:pStyle w:val="BodyTextL50"/>
        <w:rPr>
          <w:rStyle w:val="AnswerGray"/>
        </w:rPr>
      </w:pPr>
      <w:r w:rsidRPr="00CF6F01">
        <w:rPr>
          <w:rStyle w:val="AnswerGray"/>
          <w:highlight w:val="lightGray"/>
        </w:rPr>
        <w:lastRenderedPageBreak/>
        <w:t>The answers will vary based on the cyberattack chosen.</w:t>
      </w:r>
    </w:p>
    <w:p w14:paraId="7F04E953" w14:textId="77777777" w:rsidR="003B3DF6" w:rsidRDefault="003B3DF6" w:rsidP="00677585">
      <w:pPr>
        <w:pStyle w:val="SubStepAlpha"/>
        <w:keepNext/>
      </w:pPr>
      <w:r>
        <w:t>What was the outcome of the attack? (stolen data, ransom, system damage, etc.)</w:t>
      </w:r>
    </w:p>
    <w:p w14:paraId="5D88AE5D" w14:textId="77777777" w:rsidR="003B3DF6" w:rsidRDefault="003B3DF6" w:rsidP="003B3DF6">
      <w:pPr>
        <w:pStyle w:val="AnswerLineL50"/>
      </w:pPr>
      <w:r>
        <w:t>Type your answers here.</w:t>
      </w:r>
    </w:p>
    <w:p w14:paraId="29079F75" w14:textId="4D58122C" w:rsidR="003B3DF6" w:rsidRPr="00CF6F01" w:rsidRDefault="003B3DF6" w:rsidP="003B3DF6">
      <w:pPr>
        <w:pStyle w:val="BodyTextL50"/>
        <w:rPr>
          <w:rStyle w:val="AnswerGray"/>
        </w:rPr>
      </w:pPr>
      <w:r w:rsidRPr="00CF6F01">
        <w:rPr>
          <w:rStyle w:val="AnswerGray"/>
          <w:highlight w:val="lightGray"/>
        </w:rPr>
        <w:t>The answers will vary based on the cyberattack chosen.</w:t>
      </w:r>
    </w:p>
    <w:p w14:paraId="46BE07D0" w14:textId="4147A3C2" w:rsidR="003B3DF6" w:rsidRDefault="003B3DF6" w:rsidP="003B3DF6">
      <w:pPr>
        <w:pStyle w:val="ConfigWindow"/>
      </w:pPr>
      <w:r>
        <w:t>End of document</w:t>
      </w:r>
    </w:p>
    <w:p w14:paraId="097D426C" w14:textId="77777777" w:rsidR="002D4B17" w:rsidRDefault="002D4B17" w:rsidP="002D4B17">
      <w:pPr>
        <w:pStyle w:val="BodyTextL25"/>
        <w:rPr>
          <w:lang w:val="en-GB"/>
        </w:rPr>
      </w:pPr>
    </w:p>
    <w:p w14:paraId="5DFD7026" w14:textId="05758BB5" w:rsidR="002D4B17" w:rsidRPr="002D4B17" w:rsidRDefault="002D4B17" w:rsidP="002D4B17">
      <w:pPr>
        <w:pStyle w:val="BodyTextL25"/>
        <w:rPr>
          <w:lang w:val="en-GB"/>
        </w:rPr>
      </w:pPr>
      <w:r w:rsidRPr="002D4B17">
        <w:rPr>
          <w:lang w:val="en-GB"/>
        </w:rPr>
        <w:t>Choose a scenario and create a presentation about it to present to the class.</w:t>
      </w:r>
    </w:p>
    <w:p w14:paraId="5EC44250" w14:textId="77777777" w:rsidR="002D4B17" w:rsidRPr="002D4B17" w:rsidRDefault="002D4B17" w:rsidP="002D4B17">
      <w:pPr>
        <w:pStyle w:val="BodyTextL25"/>
        <w:rPr>
          <w:lang w:val="en-GB"/>
        </w:rPr>
      </w:pPr>
      <w:r w:rsidRPr="002D4B17">
        <w:rPr>
          <w:lang w:val="en-GB"/>
        </w:rPr>
        <w:t>Try to expand the scenario suggest possible descriptions for the following:  </w:t>
      </w:r>
    </w:p>
    <w:p w14:paraId="2A30CF1B" w14:textId="77777777" w:rsidR="002D4B17" w:rsidRPr="002D4B17" w:rsidRDefault="002D4B17" w:rsidP="002D4B17">
      <w:pPr>
        <w:pStyle w:val="BodyTextL25"/>
        <w:numPr>
          <w:ilvl w:val="0"/>
          <w:numId w:val="14"/>
        </w:numPr>
        <w:rPr>
          <w:lang w:val="en-GB"/>
        </w:rPr>
      </w:pPr>
      <w:r w:rsidRPr="002D4B17">
        <w:rPr>
          <w:lang w:val="en-GB"/>
        </w:rPr>
        <w:t xml:space="preserve">Models of communication used </w:t>
      </w:r>
      <w:proofErr w:type="spellStart"/>
      <w:r w:rsidRPr="002D4B17">
        <w:rPr>
          <w:lang w:val="en-GB"/>
        </w:rPr>
        <w:t>eg</w:t>
      </w:r>
      <w:proofErr w:type="spellEnd"/>
      <w:r w:rsidRPr="002D4B17">
        <w:rPr>
          <w:lang w:val="en-GB"/>
        </w:rPr>
        <w:t xml:space="preserve"> client server</w:t>
      </w:r>
    </w:p>
    <w:p w14:paraId="2D8602B2" w14:textId="77777777" w:rsidR="002D4B17" w:rsidRPr="002D4B17" w:rsidRDefault="002D4B17" w:rsidP="002D4B17">
      <w:pPr>
        <w:pStyle w:val="BodyTextL25"/>
        <w:numPr>
          <w:ilvl w:val="0"/>
          <w:numId w:val="14"/>
        </w:numPr>
        <w:rPr>
          <w:lang w:val="en-GB"/>
        </w:rPr>
      </w:pPr>
      <w:r w:rsidRPr="002D4B17">
        <w:rPr>
          <w:lang w:val="en-GB"/>
        </w:rPr>
        <w:t xml:space="preserve">Network Infrastructure how is the network </w:t>
      </w:r>
      <w:proofErr w:type="gramStart"/>
      <w:r w:rsidRPr="002D4B17">
        <w:rPr>
          <w:lang w:val="en-GB"/>
        </w:rPr>
        <w:t>connected up</w:t>
      </w:r>
      <w:proofErr w:type="gramEnd"/>
      <w:r w:rsidRPr="002D4B17">
        <w:rPr>
          <w:lang w:val="en-GB"/>
        </w:rPr>
        <w:t xml:space="preserve"> what service providers are required?</w:t>
      </w:r>
    </w:p>
    <w:p w14:paraId="09222FDF" w14:textId="77777777" w:rsidR="002D4B17" w:rsidRPr="002D4B17" w:rsidRDefault="002D4B17" w:rsidP="002D4B17">
      <w:pPr>
        <w:pStyle w:val="BodyTextL25"/>
        <w:numPr>
          <w:ilvl w:val="0"/>
          <w:numId w:val="14"/>
        </w:numPr>
        <w:rPr>
          <w:lang w:val="en-GB"/>
        </w:rPr>
      </w:pPr>
      <w:r w:rsidRPr="002D4B17">
        <w:rPr>
          <w:lang w:val="en-GB"/>
        </w:rPr>
        <w:t>Network Addressing schemes </w:t>
      </w:r>
    </w:p>
    <w:p w14:paraId="7F93433E" w14:textId="77777777" w:rsidR="002D4B17" w:rsidRPr="002D4B17" w:rsidRDefault="002D4B17" w:rsidP="002D4B17">
      <w:pPr>
        <w:pStyle w:val="BodyTextL25"/>
        <w:numPr>
          <w:ilvl w:val="0"/>
          <w:numId w:val="14"/>
        </w:numPr>
        <w:rPr>
          <w:lang w:val="en-GB"/>
        </w:rPr>
      </w:pPr>
      <w:r w:rsidRPr="002D4B17">
        <w:rPr>
          <w:lang w:val="en-GB"/>
        </w:rPr>
        <w:t>Transport Layer protocols</w:t>
      </w:r>
    </w:p>
    <w:p w14:paraId="4F879B6E" w14:textId="77777777" w:rsidR="002D4B17" w:rsidRPr="002D4B17" w:rsidRDefault="002D4B17" w:rsidP="002D4B17">
      <w:pPr>
        <w:pStyle w:val="BodyTextL25"/>
        <w:numPr>
          <w:ilvl w:val="0"/>
          <w:numId w:val="14"/>
        </w:numPr>
        <w:rPr>
          <w:lang w:val="en-GB"/>
        </w:rPr>
      </w:pPr>
      <w:r w:rsidRPr="002D4B17">
        <w:rPr>
          <w:lang w:val="en-GB"/>
        </w:rPr>
        <w:t>Network services</w:t>
      </w:r>
    </w:p>
    <w:p w14:paraId="2062B92F" w14:textId="77777777" w:rsidR="002D4B17" w:rsidRPr="002D4B17" w:rsidRDefault="002D4B17" w:rsidP="002D4B17">
      <w:pPr>
        <w:pStyle w:val="BodyTextL25"/>
        <w:numPr>
          <w:ilvl w:val="0"/>
          <w:numId w:val="14"/>
        </w:numPr>
        <w:rPr>
          <w:lang w:val="en-GB"/>
        </w:rPr>
      </w:pPr>
      <w:r w:rsidRPr="002D4B17">
        <w:rPr>
          <w:lang w:val="en-GB"/>
        </w:rPr>
        <w:t>User applications and experience</w:t>
      </w:r>
    </w:p>
    <w:p w14:paraId="0666FAF9" w14:textId="77777777" w:rsidR="002D4B17" w:rsidRPr="002D4B17" w:rsidRDefault="002D4B17" w:rsidP="002D4B17">
      <w:pPr>
        <w:pStyle w:val="BodyTextL25"/>
        <w:rPr>
          <w:lang w:val="en-GB"/>
        </w:rPr>
      </w:pPr>
      <w:r w:rsidRPr="002D4B17">
        <w:rPr>
          <w:lang w:val="en-GB"/>
        </w:rPr>
        <w:t>Choose a team leader to present the findings</w:t>
      </w:r>
    </w:p>
    <w:p w14:paraId="37B6CD18" w14:textId="77777777" w:rsidR="002D4B17" w:rsidRPr="002D4B17" w:rsidRDefault="002D4B17" w:rsidP="002D4B17">
      <w:pPr>
        <w:pStyle w:val="BodyTextL25"/>
        <w:rPr>
          <w:lang w:val="en-GB"/>
        </w:rPr>
      </w:pPr>
      <w:r w:rsidRPr="002D4B17">
        <w:rPr>
          <w:b/>
          <w:bCs/>
          <w:lang w:val="en-GB"/>
        </w:rPr>
        <w:t>Central co-ordination</w:t>
      </w:r>
    </w:p>
    <w:p w14:paraId="7AE6D2C1" w14:textId="77777777" w:rsidR="002D4B17" w:rsidRPr="002D4B17" w:rsidRDefault="002D4B17" w:rsidP="002D4B17">
      <w:pPr>
        <w:pStyle w:val="BodyTextL25"/>
        <w:rPr>
          <w:lang w:val="en-GB"/>
        </w:rPr>
      </w:pPr>
      <w:r w:rsidRPr="002D4B17">
        <w:rPr>
          <w:lang w:val="en-GB"/>
        </w:rPr>
        <w:t>It is vital that there is a central point of co-ordination. The person with this responsibility need not be a cyber security expert. Their role is to ensure that all actions and findings are managed, tracked and correlated and that the incident is communicated to all relevant stakeholders.</w:t>
      </w:r>
    </w:p>
    <w:p w14:paraId="377928A9" w14:textId="77777777" w:rsidR="002D4B17" w:rsidRPr="002D4B17" w:rsidRDefault="002D4B17" w:rsidP="002D4B17">
      <w:pPr>
        <w:pStyle w:val="BodyTextL25"/>
      </w:pPr>
    </w:p>
    <w:sectPr w:rsidR="002D4B17" w:rsidRPr="002D4B17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C55E" w14:textId="77777777" w:rsidR="009406DA" w:rsidRDefault="009406DA" w:rsidP="00710659">
      <w:pPr>
        <w:spacing w:after="0" w:line="240" w:lineRule="auto"/>
      </w:pPr>
      <w:r>
        <w:separator/>
      </w:r>
    </w:p>
    <w:p w14:paraId="25A96C89" w14:textId="77777777" w:rsidR="009406DA" w:rsidRDefault="009406DA"/>
  </w:endnote>
  <w:endnote w:type="continuationSeparator" w:id="0">
    <w:p w14:paraId="20D1B05F" w14:textId="77777777" w:rsidR="009406DA" w:rsidRDefault="009406DA" w:rsidP="00710659">
      <w:pPr>
        <w:spacing w:after="0" w:line="240" w:lineRule="auto"/>
      </w:pPr>
      <w:r>
        <w:continuationSeparator/>
      </w:r>
    </w:p>
    <w:p w14:paraId="2767E130" w14:textId="77777777" w:rsidR="009406DA" w:rsidRDefault="009406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6F3B1" w14:textId="38DB2A4C" w:rsidR="00003CDC" w:rsidRPr="003B3DF6" w:rsidRDefault="008E00D5" w:rsidP="003B3DF6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3B3DF6">
          <w:t>2018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2D4B17">
      <w:rPr>
        <w:noProof/>
      </w:rPr>
      <w:t>2023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8D723" w14:textId="34F58316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3B3DF6">
          <w:t>2018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2D4B17">
      <w:rPr>
        <w:noProof/>
      </w:rPr>
      <w:t>2023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E92AA" w14:textId="77777777" w:rsidR="009406DA" w:rsidRDefault="009406DA" w:rsidP="00710659">
      <w:pPr>
        <w:spacing w:after="0" w:line="240" w:lineRule="auto"/>
      </w:pPr>
      <w:r>
        <w:separator/>
      </w:r>
    </w:p>
    <w:p w14:paraId="24AD750D" w14:textId="77777777" w:rsidR="009406DA" w:rsidRDefault="009406DA"/>
  </w:footnote>
  <w:footnote w:type="continuationSeparator" w:id="0">
    <w:p w14:paraId="464B76C8" w14:textId="77777777" w:rsidR="009406DA" w:rsidRDefault="009406DA" w:rsidP="00710659">
      <w:pPr>
        <w:spacing w:after="0" w:line="240" w:lineRule="auto"/>
      </w:pPr>
      <w:r>
        <w:continuationSeparator/>
      </w:r>
    </w:p>
    <w:p w14:paraId="5818A70E" w14:textId="77777777" w:rsidR="009406DA" w:rsidRDefault="009406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3A93131170CF437CAC0FA92D05B4198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5F9797B5" w14:textId="77777777" w:rsidR="00926CB2" w:rsidRDefault="003B3DF6" w:rsidP="008402F2">
        <w:pPr>
          <w:pStyle w:val="PageHead"/>
        </w:pPr>
        <w:r>
          <w:t>Lab - Cybersecurity Case Studies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FA593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2EA02950" wp14:editId="515DA1E7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4511AC8"/>
    <w:multiLevelType w:val="multilevel"/>
    <w:tmpl w:val="4150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612DD"/>
    <w:multiLevelType w:val="multilevel"/>
    <w:tmpl w:val="D9B47408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8814214"/>
    <w:multiLevelType w:val="hybridMultilevel"/>
    <w:tmpl w:val="9202B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5544B49"/>
    <w:multiLevelType w:val="hybridMultilevel"/>
    <w:tmpl w:val="79F65C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1B6B90"/>
    <w:multiLevelType w:val="multilevel"/>
    <w:tmpl w:val="85EA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02BE7"/>
    <w:multiLevelType w:val="multilevel"/>
    <w:tmpl w:val="9242673A"/>
    <w:lvl w:ilvl="0">
      <w:start w:val="1"/>
      <w:numFmt w:val="decimal"/>
      <w:pStyle w:val="PartHead"/>
      <w:suff w:val="space"/>
      <w:lvlText w:val="Part %1:"/>
      <w:lvlJc w:val="left"/>
      <w:pPr>
        <w:ind w:left="5760" w:hanging="1080"/>
      </w:pPr>
      <w:rPr>
        <w:rFonts w:hint="default"/>
      </w:rPr>
    </w:lvl>
    <w:lvl w:ilvl="1">
      <w:start w:val="1"/>
      <w:numFmt w:val="decimal"/>
      <w:pStyle w:val="StepHead"/>
      <w:suff w:val="space"/>
      <w:lvlText w:val="Step %2:"/>
      <w:lvlJc w:val="left"/>
      <w:pPr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30431748">
    <w:abstractNumId w:val="7"/>
  </w:num>
  <w:num w:numId="2" w16cid:durableId="721749885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219750013">
    <w:abstractNumId w:val="2"/>
  </w:num>
  <w:num w:numId="4" w16cid:durableId="933130068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932002127">
    <w:abstractNumId w:val="4"/>
  </w:num>
  <w:num w:numId="6" w16cid:durableId="1768115424">
    <w:abstractNumId w:val="0"/>
  </w:num>
  <w:num w:numId="7" w16cid:durableId="2060013369">
    <w:abstractNumId w:val="1"/>
  </w:num>
  <w:num w:numId="8" w16cid:durableId="1568610365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003777812">
    <w:abstractNumId w:val="4"/>
  </w:num>
  <w:num w:numId="10" w16cid:durableId="190581836">
    <w:abstractNumId w:val="6"/>
  </w:num>
  <w:num w:numId="11" w16cid:durableId="730733811">
    <w:abstractNumId w:val="10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5760" w:hanging="1080"/>
        </w:pPr>
        <w:rPr>
          <w:rFonts w:hint="default"/>
        </w:rPr>
      </w:lvl>
    </w:lvlOverride>
  </w:num>
  <w:num w:numId="12" w16cid:durableId="801772013">
    <w:abstractNumId w:val="8"/>
  </w:num>
  <w:num w:numId="13" w16cid:durableId="1582447366">
    <w:abstractNumId w:val="10"/>
  </w:num>
  <w:num w:numId="14" w16cid:durableId="1502888276">
    <w:abstractNumId w:val="3"/>
  </w:num>
  <w:num w:numId="15" w16cid:durableId="589436367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A6"/>
    <w:rsid w:val="00001BDF"/>
    <w:rsid w:val="0000380F"/>
    <w:rsid w:val="00003CDC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421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669DA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B36CF"/>
    <w:rsid w:val="002C04C4"/>
    <w:rsid w:val="002C090C"/>
    <w:rsid w:val="002C1243"/>
    <w:rsid w:val="002C1815"/>
    <w:rsid w:val="002C475E"/>
    <w:rsid w:val="002C6AD6"/>
    <w:rsid w:val="002D4B17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3DF6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AD7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77585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07706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052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06DA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E60C8"/>
    <w:rsid w:val="009F4C2E"/>
    <w:rsid w:val="00A014A3"/>
    <w:rsid w:val="00A027CC"/>
    <w:rsid w:val="00A0412D"/>
    <w:rsid w:val="00A15DF0"/>
    <w:rsid w:val="00A21211"/>
    <w:rsid w:val="00A24E7E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0CA6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A3E09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2B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159C4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3358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67A9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6F01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2715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3735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4EC8"/>
    <w:rsid w:val="00F16F35"/>
    <w:rsid w:val="00F17559"/>
    <w:rsid w:val="00F2229D"/>
    <w:rsid w:val="00F255FB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47B39"/>
    <w:rsid w:val="00F60BE0"/>
    <w:rsid w:val="00F6280E"/>
    <w:rsid w:val="00F666EC"/>
    <w:rsid w:val="00F7050A"/>
    <w:rsid w:val="00F75533"/>
    <w:rsid w:val="00F8036D"/>
    <w:rsid w:val="00F8063E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8EB78"/>
  <w15:docId w15:val="{F5A4E218-9416-4ED1-A98A-D9DF0098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F255FB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F255FB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F255FB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B83358"/>
    <w:pPr>
      <w:keepNext/>
      <w:spacing w:before="0" w:after="0" w:line="240" w:lineRule="auto"/>
      <w:outlineLvl w:val="2"/>
    </w:pPr>
    <w:rPr>
      <w:rFonts w:eastAsia="Times New Roman"/>
      <w:bCs/>
      <w:color w:val="FFFFFF" w:themeColor="background1"/>
      <w:sz w:val="6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CF6F01"/>
    <w:pPr>
      <w:spacing w:after="840"/>
    </w:pPr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B8335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F255FB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F255FB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F255FB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B83358"/>
    <w:rPr>
      <w:rFonts w:eastAsia="Times New Roman"/>
      <w:bCs/>
      <w:color w:val="FFFFFF" w:themeColor="background1"/>
      <w:sz w:val="6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paragraph" w:customStyle="1" w:styleId="StepHead">
    <w:name w:val="Step Head"/>
    <w:basedOn w:val="Heading3"/>
    <w:next w:val="BodyTextL25"/>
    <w:qFormat/>
    <w:rsid w:val="003B3DF6"/>
    <w:pPr>
      <w:numPr>
        <w:ilvl w:val="1"/>
        <w:numId w:val="11"/>
      </w:numPr>
      <w:spacing w:line="276" w:lineRule="auto"/>
      <w:outlineLvl w:val="0"/>
    </w:pPr>
    <w:rPr>
      <w:rFonts w:ascii="Cambria" w:hAnsi="Cambria"/>
      <w:b/>
      <w:sz w:val="26"/>
    </w:rPr>
  </w:style>
  <w:style w:type="paragraph" w:customStyle="1" w:styleId="PartHead">
    <w:name w:val="Part Head"/>
    <w:basedOn w:val="Heading2"/>
    <w:next w:val="BodyTextL25"/>
    <w:qFormat/>
    <w:rsid w:val="003B3DF6"/>
    <w:pPr>
      <w:keepLines/>
      <w:numPr>
        <w:ilvl w:val="0"/>
        <w:numId w:val="11"/>
      </w:numPr>
      <w:spacing w:after="0" w:line="276" w:lineRule="auto"/>
      <w:outlineLvl w:val="0"/>
    </w:pPr>
    <w:rPr>
      <w:rFonts w:ascii="Cambria" w:hAnsi="Cambria"/>
      <w:b w:val="0"/>
      <w:color w:val="4F81BD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93131170CF437CAC0FA92D05B419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AE877-24AB-4C69-A494-8E902DB6BF7C}"/>
      </w:docPartPr>
      <w:docPartBody>
        <w:p w:rsidR="0026115C" w:rsidRDefault="004501AF">
          <w:pPr>
            <w:pStyle w:val="3A93131170CF437CAC0FA92D05B4198D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1AF"/>
    <w:rsid w:val="0026115C"/>
    <w:rsid w:val="003669E9"/>
    <w:rsid w:val="004501AF"/>
    <w:rsid w:val="00511769"/>
    <w:rsid w:val="006E6A47"/>
    <w:rsid w:val="0074452F"/>
    <w:rsid w:val="00E9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3A93131170CF437CAC0FA92D05B4198D">
    <w:name w:val="3A93131170CF437CAC0FA92D05B419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4A67F5-25E6-414F-9D72-5BB9178D1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4</TotalTime>
  <Pages>3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Cybersecurity Case Studies</vt:lpstr>
    </vt:vector>
  </TitlesOfParts>
  <Company>Cisco Systems, Inc.</Company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Cybersecurity Case Studies</dc:title>
  <dc:creator>SP</dc:creator>
  <dc:description>2018</dc:description>
  <cp:lastModifiedBy>Warren Earle</cp:lastModifiedBy>
  <cp:revision>2</cp:revision>
  <cp:lastPrinted>2020-07-15T22:39:00Z</cp:lastPrinted>
  <dcterms:created xsi:type="dcterms:W3CDTF">2025-09-23T12:35:00Z</dcterms:created>
  <dcterms:modified xsi:type="dcterms:W3CDTF">2025-09-23T12:35:00Z</dcterms:modified>
</cp:coreProperties>
</file>